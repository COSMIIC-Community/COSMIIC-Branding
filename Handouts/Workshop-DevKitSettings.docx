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AF5" w14:textId="77777777" w:rsidR="003F6CB8" w:rsidRPr="003F6CB8" w:rsidRDefault="003F6CB8" w:rsidP="00F962F6">
      <w:pPr>
        <w:spacing w:before="100" w:beforeAutospacing="1" w:after="100" w:afterAutospacing="1"/>
        <w:rPr>
          <w:rFonts w:eastAsia="Times New Roman" w:cstheme="minorHAnsi"/>
          <w:b/>
          <w:bCs/>
          <w:color w:val="018381" w:themeColor="accent1"/>
          <w:sz w:val="20"/>
          <w:szCs w:val="20"/>
        </w:rPr>
      </w:pPr>
    </w:p>
    <w:p w14:paraId="25E9A51E" w14:textId="09C2400B" w:rsidR="003F6CB8" w:rsidRPr="003F6CB8" w:rsidRDefault="003F6CB8" w:rsidP="00F962F6">
      <w:pPr>
        <w:spacing w:before="100" w:beforeAutospacing="1" w:after="100" w:afterAutospacing="1"/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  <w:r>
        <w:rPr>
          <w:rFonts w:eastAsia="Times New Roman" w:cstheme="minorHAnsi"/>
          <w:b/>
          <w:bCs/>
          <w:color w:val="018381" w:themeColor="accent1"/>
          <w:sz w:val="32"/>
          <w:szCs w:val="32"/>
        </w:rPr>
        <w:t>System</w:t>
      </w:r>
      <w:r w:rsidRPr="003F6CB8">
        <w:rPr>
          <w:rFonts w:eastAsia="Times New Roman" w:cstheme="minorHAnsi"/>
          <w:b/>
          <w:bCs/>
          <w:color w:val="018381" w:themeColor="accent1"/>
          <w:sz w:val="32"/>
          <w:szCs w:val="32"/>
        </w:rPr>
        <w:t xml:space="preserve"> Settings – Network and Radio</w:t>
      </w:r>
    </w:p>
    <w:p w14:paraId="3683B0C6" w14:textId="6CB2ABFD" w:rsidR="00F962F6" w:rsidRDefault="00F962F6" w:rsidP="00F962F6">
      <w:pPr>
        <w:spacing w:before="100" w:beforeAutospacing="1" w:after="100" w:afterAutospacing="1"/>
        <w:rPr>
          <w:rFonts w:eastAsia="Times New Roman" w:cstheme="minorHAnsi"/>
          <w:b/>
          <w:bCs/>
        </w:rPr>
      </w:pPr>
      <w:r w:rsidRPr="00F962F6">
        <w:rPr>
          <w:rFonts w:eastAsia="Times New Roman" w:cstheme="minorHAnsi"/>
          <w:b/>
          <w:bCs/>
        </w:rPr>
        <w:t>PG4 node: ____ BP2 node: ____ Script slot: ____</w:t>
      </w:r>
    </w:p>
    <w:p w14:paraId="4612D8E7" w14:textId="1D6AA4DA" w:rsidR="0089070F" w:rsidRPr="0089070F" w:rsidRDefault="0089070F" w:rsidP="00F962F6">
      <w:pPr>
        <w:spacing w:before="100" w:beforeAutospacing="1" w:after="100" w:afterAutospacing="1"/>
        <w:rPr>
          <w:rFonts w:eastAsia="Times New Roman" w:cstheme="minorHAnsi"/>
          <w:b/>
          <w:bCs/>
        </w:rPr>
      </w:pPr>
      <w:r w:rsidRPr="0089070F">
        <w:rPr>
          <w:rFonts w:eastAsia="Times New Roman" w:cstheme="minorHAnsi"/>
          <w:b/>
          <w:bCs/>
        </w:rPr>
        <w:t>Radio AP Address: ____</w:t>
      </w:r>
      <w:r w:rsidRPr="0089070F">
        <w:rPr>
          <w:rFonts w:eastAsia="Times New Roman" w:cstheme="minorHAnsi"/>
          <w:b/>
          <w:bCs/>
        </w:rPr>
        <w:t xml:space="preserve"> PM </w:t>
      </w:r>
      <w:r w:rsidRPr="0089070F">
        <w:rPr>
          <w:rFonts w:eastAsia="Times New Roman" w:cstheme="minorHAnsi"/>
          <w:b/>
          <w:bCs/>
        </w:rPr>
        <w:t>Address: ____</w:t>
      </w:r>
      <w:r w:rsidRPr="0089070F">
        <w:rPr>
          <w:rFonts w:eastAsia="Times New Roman" w:cstheme="minorHAnsi"/>
          <w:b/>
          <w:bCs/>
        </w:rPr>
        <w:t xml:space="preserve"> Channel</w:t>
      </w:r>
      <w:r w:rsidRPr="0089070F">
        <w:rPr>
          <w:rFonts w:eastAsia="Times New Roman" w:cstheme="minorHAnsi"/>
          <w:b/>
          <w:bCs/>
        </w:rPr>
        <w:t>: ____</w:t>
      </w:r>
    </w:p>
    <w:p w14:paraId="752175C4" w14:textId="77777777" w:rsidR="00F962F6" w:rsidRPr="003F6CB8" w:rsidRDefault="00F962F6" w:rsidP="00F962F6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  <w:r w:rsidRPr="003F6CB8">
        <w:rPr>
          <w:rFonts w:eastAsia="Times New Roman" w:cstheme="minorHAnsi"/>
          <w:b/>
          <w:bCs/>
          <w:color w:val="018381" w:themeColor="accent1"/>
          <w:sz w:val="32"/>
          <w:szCs w:val="32"/>
        </w:rPr>
        <w:t>Stimulation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87"/>
      </w:tblGrid>
      <w:tr w:rsidR="003F6CB8" w14:paraId="2C2004F8" w14:textId="77777777" w:rsidTr="003F6CB8">
        <w:trPr>
          <w:trHeight w:val="2030"/>
          <w:jc w:val="center"/>
        </w:trPr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84790CE" w14:textId="77777777" w:rsidR="003F6CB8" w:rsidRP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% typical stimulation pathway</w:t>
            </w:r>
          </w:p>
          <w:p w14:paraId="3C8AE2C3" w14:textId="77777777" w:rsidR="003F6CB8" w:rsidRP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nnp.networkOn;</w:t>
            </w:r>
          </w:p>
          <w:p w14:paraId="372A27F6" w14:textId="77777777" w:rsidR="003F6CB8" w:rsidRP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nnp.setSync(25);          % 40 Hz, SYNC ms = 1000/Hz</w:t>
            </w:r>
          </w:p>
          <w:p w14:paraId="674BC907" w14:textId="77777777" w:rsidR="003F6CB8" w:rsidRP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nnp.enterTestStim;</w:t>
            </w:r>
          </w:p>
          <w:p w14:paraId="616C0861" w14:textId="77777777" w:rsidR="003F6CB8" w:rsidRP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nnp.write(node, '3212', channel, [PW_us, PA_mA*10]); % set stim on at node/channel</w:t>
            </w:r>
          </w:p>
          <w:p w14:paraId="088A4E3A" w14:textId="77777777" w:rsidR="003F6CB8" w:rsidRP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nnp.write(node, '3212', channel, [0, 0]); % set stim off at node/channel</w:t>
            </w:r>
          </w:p>
          <w:p w14:paraId="3CE7CA82" w14:textId="77777777" w:rsidR="003F6CB8" w:rsidRP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nnp.enterWaiting;</w:t>
            </w:r>
          </w:p>
          <w:p w14:paraId="3AF6E0EF" w14:textId="2350A2FD" w:rsidR="003F6CB8" w:rsidRDefault="003F6CB8" w:rsidP="003F6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  <w:r w:rsidRPr="003F6CB8">
              <w:rPr>
                <w:rFonts w:eastAsia="Times New Roman" w:cstheme="minorHAnsi"/>
                <w:sz w:val="20"/>
                <w:szCs w:val="20"/>
              </w:rPr>
              <w:t>nnp.networkOff</w:t>
            </w:r>
          </w:p>
        </w:tc>
      </w:tr>
    </w:tbl>
    <w:p w14:paraId="78CA690F" w14:textId="77777777" w:rsidR="003F6CB8" w:rsidRPr="00F962F6" w:rsidRDefault="003F6CB8" w:rsidP="00F96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1527"/>
        <w:gridCol w:w="3123"/>
      </w:tblGrid>
      <w:tr w:rsidR="00F962F6" w:rsidRPr="00F962F6" w14:paraId="284DA6B9" w14:textId="77777777" w:rsidTr="003F6CB8">
        <w:trPr>
          <w:jc w:val="center"/>
        </w:trPr>
        <w:tc>
          <w:tcPr>
            <w:tcW w:w="0" w:type="auto"/>
            <w:hideMark/>
          </w:tcPr>
          <w:p w14:paraId="01FE919C" w14:textId="77777777" w:rsidR="00F962F6" w:rsidRPr="003F6CB8" w:rsidRDefault="00F962F6" w:rsidP="00F962F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color w:val="018381" w:themeColor="accent1"/>
                <w:sz w:val="28"/>
                <w:szCs w:val="28"/>
              </w:rPr>
            </w:pPr>
            <w:r w:rsidRPr="003F6CB8">
              <w:rPr>
                <w:rFonts w:eastAsia="Times New Roman" w:cstheme="minorHAnsi"/>
                <w:b/>
                <w:bCs/>
                <w:color w:val="018381" w:themeColor="accent1"/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1E24B370" w14:textId="77777777" w:rsidR="00F962F6" w:rsidRPr="003F6CB8" w:rsidRDefault="00F962F6" w:rsidP="00F962F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color w:val="018381" w:themeColor="accent1"/>
                <w:sz w:val="28"/>
                <w:szCs w:val="28"/>
              </w:rPr>
            </w:pPr>
            <w:r w:rsidRPr="003F6CB8">
              <w:rPr>
                <w:rFonts w:eastAsia="Times New Roman" w:cstheme="minorHAnsi"/>
                <w:b/>
                <w:bCs/>
                <w:color w:val="018381" w:themeColor="accent1"/>
                <w:sz w:val="28"/>
                <w:szCs w:val="28"/>
              </w:rPr>
              <w:t>Range</w:t>
            </w:r>
          </w:p>
        </w:tc>
        <w:tc>
          <w:tcPr>
            <w:tcW w:w="0" w:type="auto"/>
            <w:hideMark/>
          </w:tcPr>
          <w:p w14:paraId="01049826" w14:textId="77777777" w:rsidR="00F962F6" w:rsidRPr="003F6CB8" w:rsidRDefault="00F962F6" w:rsidP="00F962F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color w:val="018381" w:themeColor="accent1"/>
                <w:sz w:val="28"/>
                <w:szCs w:val="28"/>
              </w:rPr>
            </w:pPr>
            <w:r w:rsidRPr="003F6CB8">
              <w:rPr>
                <w:rFonts w:eastAsia="Times New Roman" w:cstheme="minorHAnsi"/>
                <w:b/>
                <w:bCs/>
                <w:color w:val="018381" w:themeColor="accent1"/>
                <w:sz w:val="28"/>
                <w:szCs w:val="28"/>
              </w:rPr>
              <w:t>Note</w:t>
            </w:r>
          </w:p>
        </w:tc>
      </w:tr>
      <w:tr w:rsidR="00F962F6" w:rsidRPr="00F962F6" w14:paraId="315D9D20" w14:textId="77777777" w:rsidTr="003F6CB8">
        <w:trPr>
          <w:jc w:val="center"/>
        </w:trPr>
        <w:tc>
          <w:tcPr>
            <w:tcW w:w="0" w:type="auto"/>
            <w:hideMark/>
          </w:tcPr>
          <w:p w14:paraId="4601D489" w14:textId="53CB348C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P</w:t>
            </w:r>
            <w:r w:rsidR="003F6CB8">
              <w:rPr>
                <w:rFonts w:eastAsia="Times New Roman" w:cstheme="minorHAnsi"/>
              </w:rPr>
              <w:t xml:space="preserve">ulse </w:t>
            </w:r>
            <w:r w:rsidRPr="00F962F6">
              <w:rPr>
                <w:rFonts w:eastAsia="Times New Roman" w:cstheme="minorHAnsi"/>
              </w:rPr>
              <w:t>W</w:t>
            </w:r>
            <w:r w:rsidR="003F6CB8">
              <w:rPr>
                <w:rFonts w:eastAsia="Times New Roman" w:cstheme="minorHAnsi"/>
              </w:rPr>
              <w:t>idth (PW)</w:t>
            </w:r>
          </w:p>
        </w:tc>
        <w:tc>
          <w:tcPr>
            <w:tcW w:w="0" w:type="auto"/>
            <w:hideMark/>
          </w:tcPr>
          <w:p w14:paraId="4F435C21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1–255 µs</w:t>
            </w:r>
          </w:p>
        </w:tc>
        <w:tc>
          <w:tcPr>
            <w:tcW w:w="0" w:type="auto"/>
            <w:hideMark/>
          </w:tcPr>
          <w:p w14:paraId="663243BD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1 µs resolution</w:t>
            </w:r>
          </w:p>
        </w:tc>
      </w:tr>
      <w:tr w:rsidR="00F962F6" w:rsidRPr="00F962F6" w14:paraId="1877C245" w14:textId="77777777" w:rsidTr="003F6CB8">
        <w:trPr>
          <w:jc w:val="center"/>
        </w:trPr>
        <w:tc>
          <w:tcPr>
            <w:tcW w:w="0" w:type="auto"/>
            <w:hideMark/>
          </w:tcPr>
          <w:p w14:paraId="6F61AAF1" w14:textId="10039FC5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P</w:t>
            </w:r>
            <w:r w:rsidR="003F6CB8">
              <w:rPr>
                <w:rFonts w:eastAsia="Times New Roman" w:cstheme="minorHAnsi"/>
              </w:rPr>
              <w:t>ulse Amplitude (PA)</w:t>
            </w:r>
          </w:p>
        </w:tc>
        <w:tc>
          <w:tcPr>
            <w:tcW w:w="0" w:type="auto"/>
            <w:hideMark/>
          </w:tcPr>
          <w:p w14:paraId="10E7C2FC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0–20 mA</w:t>
            </w:r>
          </w:p>
        </w:tc>
        <w:tc>
          <w:tcPr>
            <w:tcW w:w="0" w:type="auto"/>
            <w:hideMark/>
          </w:tcPr>
          <w:p w14:paraId="262FF286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924F9C">
              <w:rPr>
                <w:rFonts w:eastAsia="Times New Roman" w:cstheme="minorHAnsi"/>
              </w:rPr>
              <w:t>written as 0–200,</w:t>
            </w:r>
            <w:r w:rsidRPr="00F962F6">
              <w:rPr>
                <w:rFonts w:eastAsia="Times New Roman" w:cstheme="minorHAnsi"/>
              </w:rPr>
              <w:t xml:space="preserve"> i.e. mA × 10</w:t>
            </w:r>
          </w:p>
        </w:tc>
      </w:tr>
      <w:tr w:rsidR="00F962F6" w:rsidRPr="00F962F6" w14:paraId="6CCFB9B0" w14:textId="77777777" w:rsidTr="003F6CB8">
        <w:trPr>
          <w:jc w:val="center"/>
        </w:trPr>
        <w:tc>
          <w:tcPr>
            <w:tcW w:w="0" w:type="auto"/>
            <w:hideMark/>
          </w:tcPr>
          <w:p w14:paraId="45647E66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Inter-phase interval</w:t>
            </w:r>
          </w:p>
        </w:tc>
        <w:tc>
          <w:tcPr>
            <w:tcW w:w="0" w:type="auto"/>
            <w:hideMark/>
          </w:tcPr>
          <w:p w14:paraId="3B51E4C6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5–100 µs</w:t>
            </w:r>
          </w:p>
        </w:tc>
        <w:tc>
          <w:tcPr>
            <w:tcW w:w="0" w:type="auto"/>
            <w:hideMark/>
          </w:tcPr>
          <w:p w14:paraId="4FC251FA" w14:textId="6C23686E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default 50</w:t>
            </w:r>
            <w:r w:rsidR="00924F9C">
              <w:rPr>
                <w:rFonts w:eastAsia="Times New Roman" w:cstheme="minorHAnsi"/>
              </w:rPr>
              <w:t xml:space="preserve"> </w:t>
            </w:r>
            <w:r w:rsidR="00924F9C" w:rsidRPr="00924F9C">
              <w:rPr>
                <w:rFonts w:eastAsia="Times New Roman" w:cstheme="minorHAnsi"/>
              </w:rPr>
              <w:t>µs</w:t>
            </w:r>
          </w:p>
        </w:tc>
      </w:tr>
      <w:tr w:rsidR="00F962F6" w:rsidRPr="00F962F6" w14:paraId="7BD9D7DF" w14:textId="77777777" w:rsidTr="003F6CB8">
        <w:trPr>
          <w:jc w:val="center"/>
        </w:trPr>
        <w:tc>
          <w:tcPr>
            <w:tcW w:w="0" w:type="auto"/>
            <w:hideMark/>
          </w:tcPr>
          <w:p w14:paraId="781374EB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SYNC / channel period</w:t>
            </w:r>
          </w:p>
        </w:tc>
        <w:tc>
          <w:tcPr>
            <w:tcW w:w="0" w:type="auto"/>
            <w:hideMark/>
          </w:tcPr>
          <w:p w14:paraId="1D794F70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10–65535 ms</w:t>
            </w:r>
          </w:p>
        </w:tc>
        <w:tc>
          <w:tcPr>
            <w:tcW w:w="0" w:type="auto"/>
            <w:hideMark/>
          </w:tcPr>
          <w:p w14:paraId="51E93D19" w14:textId="77777777" w:rsidR="00F962F6" w:rsidRPr="00F962F6" w:rsidRDefault="00F962F6" w:rsidP="00F962F6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F962F6">
              <w:rPr>
                <w:rFonts w:eastAsia="Times New Roman" w:cstheme="minorHAnsi"/>
              </w:rPr>
              <w:t>default 80 ms = 12.5 Hz</w:t>
            </w:r>
          </w:p>
        </w:tc>
      </w:tr>
    </w:tbl>
    <w:p w14:paraId="6F3B8683" w14:textId="1D87BBD1" w:rsidR="00F962F6" w:rsidRDefault="00F962F6" w:rsidP="00F962F6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  <w:r w:rsidRPr="003F6CB8">
        <w:rPr>
          <w:rFonts w:eastAsia="Times New Roman" w:cstheme="minorHAnsi"/>
          <w:b/>
          <w:bCs/>
          <w:color w:val="018381" w:themeColor="accent1"/>
          <w:sz w:val="32"/>
          <w:szCs w:val="32"/>
        </w:rPr>
        <w:t>Troubleshooting</w:t>
      </w:r>
    </w:p>
    <w:p w14:paraId="7ACEF36F" w14:textId="6C02D2E2" w:rsidR="0002144D" w:rsidRDefault="0002144D" w:rsidP="0002144D">
      <w:pPr>
        <w:pStyle w:val="ListParagraph"/>
        <w:numPr>
          <w:ilvl w:val="0"/>
          <w:numId w:val="5"/>
        </w:numPr>
        <w:spacing w:before="100" w:beforeAutospacing="1" w:after="100" w:afterAutospacing="1"/>
        <w:outlineLvl w:val="2"/>
        <w:rPr>
          <w:rFonts w:eastAsia="Times New Roman" w:cstheme="minorHAnsi"/>
        </w:rPr>
      </w:pPr>
      <w:r w:rsidRPr="0002144D">
        <w:rPr>
          <w:rFonts w:eastAsia="Times New Roman" w:cstheme="minorHAnsi"/>
        </w:rPr>
        <w:t>Error on NNP-API function or app call</w:t>
      </w:r>
      <w:r w:rsidR="00771D37">
        <w:rPr>
          <w:rFonts w:eastAsia="Times New Roman" w:cstheme="minorHAnsi"/>
        </w:rPr>
        <w:t>?</w:t>
      </w:r>
    </w:p>
    <w:p w14:paraId="21D8D7D4" w14:textId="0E840C0C" w:rsidR="0002144D" w:rsidRPr="0002144D" w:rsidRDefault="0002144D" w:rsidP="0002144D">
      <w:pPr>
        <w:pStyle w:val="ListParagraph"/>
        <w:numPr>
          <w:ilvl w:val="1"/>
          <w:numId w:val="5"/>
        </w:numPr>
        <w:spacing w:before="100" w:beforeAutospacing="1" w:after="100" w:afterAutospacing="1"/>
        <w:outlineLvl w:val="2"/>
        <w:rPr>
          <w:rFonts w:eastAsia="Times New Roman" w:cstheme="minorHAnsi"/>
        </w:rPr>
      </w:pPr>
      <w:r w:rsidRPr="0002144D">
        <w:rPr>
          <w:rFonts w:eastAsia="Times New Roman" w:cstheme="minorHAnsi"/>
        </w:rPr>
        <w:t>Make sure you have the correct directories and subdirectories in your path</w:t>
      </w:r>
    </w:p>
    <w:p w14:paraId="5BD8E76B" w14:textId="118C8C34" w:rsidR="0002144D" w:rsidRDefault="00771D37" w:rsidP="0002144D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Modules not appearing</w:t>
      </w:r>
      <w:r w:rsidR="00EB60FC">
        <w:rPr>
          <w:rFonts w:eastAsia="Times New Roman" w:cstheme="minorHAnsi"/>
        </w:rPr>
        <w:t xml:space="preserve"> on network</w:t>
      </w:r>
      <w:r>
        <w:rPr>
          <w:rFonts w:eastAsia="Times New Roman" w:cstheme="minorHAnsi"/>
        </w:rPr>
        <w:t>?</w:t>
      </w:r>
    </w:p>
    <w:p w14:paraId="59DBE53E" w14:textId="62EB9800" w:rsidR="00771D37" w:rsidRDefault="00771D37" w:rsidP="00771D37">
      <w:pPr>
        <w:pStyle w:val="ListParagraph"/>
        <w:numPr>
          <w:ilvl w:val="1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Check that switches are pointing away from </w:t>
      </w:r>
      <w:r w:rsidRPr="00771D37">
        <w:rPr>
          <w:rFonts w:eastAsia="Times New Roman" w:cstheme="minorHAnsi"/>
        </w:rPr>
        <w:t>BOOT and RESET</w:t>
      </w:r>
    </w:p>
    <w:p w14:paraId="30209C36" w14:textId="4FFDE235" w:rsidR="00771D37" w:rsidRDefault="00771D37" w:rsidP="00771D37">
      <w:pPr>
        <w:pStyle w:val="ListParagraph"/>
        <w:numPr>
          <w:ilvl w:val="1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Check jumpers are placed on network pins</w:t>
      </w:r>
    </w:p>
    <w:p w14:paraId="2F1A6817" w14:textId="0AE372B1" w:rsidR="00771D37" w:rsidRDefault="00771D37" w:rsidP="00771D37">
      <w:pPr>
        <w:pStyle w:val="ListParagraph"/>
        <w:numPr>
          <w:ilvl w:val="1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Make sure modules are not mapped to the same node number</w:t>
      </w:r>
    </w:p>
    <w:p w14:paraId="7E355471" w14:textId="7B7EB27C" w:rsidR="00EB60FC" w:rsidRDefault="00EB60FC" w:rsidP="00EB60FC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Wireless Link not communicating with Power Module</w:t>
      </w:r>
    </w:p>
    <w:p w14:paraId="71F63E6A" w14:textId="341AB440" w:rsidR="00EB60FC" w:rsidRDefault="00EB60FC" w:rsidP="00EB60FC">
      <w:pPr>
        <w:pStyle w:val="ListParagraph"/>
        <w:numPr>
          <w:ilvl w:val="1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Check power</w:t>
      </w:r>
      <w:r w:rsidR="000E5DA2">
        <w:rPr>
          <w:rFonts w:eastAsia="Times New Roman" w:cstheme="minorHAnsi"/>
        </w:rPr>
        <w:t xml:space="preserve"> and </w:t>
      </w:r>
      <w:r w:rsidR="00E37A89">
        <w:rPr>
          <w:rFonts w:eastAsia="Times New Roman" w:cstheme="minorHAnsi"/>
        </w:rPr>
        <w:t>USB connection</w:t>
      </w:r>
    </w:p>
    <w:p w14:paraId="3360031C" w14:textId="1CFA0102" w:rsidR="00EB60FC" w:rsidRDefault="00EB60FC" w:rsidP="00EB60FC">
      <w:pPr>
        <w:pStyle w:val="ListParagraph"/>
        <w:numPr>
          <w:ilvl w:val="1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Increase the transmit power and place the antennae closer.</w:t>
      </w:r>
    </w:p>
    <w:p w14:paraId="151D9CE2" w14:textId="12C1A918" w:rsidR="000E5DA2" w:rsidRDefault="000E5DA2" w:rsidP="00EB60FC">
      <w:pPr>
        <w:pStyle w:val="ListParagraph"/>
        <w:numPr>
          <w:ilvl w:val="1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Refresh the serial port</w:t>
      </w:r>
    </w:p>
    <w:p w14:paraId="14BC3F10" w14:textId="57EB7005" w:rsidR="00EB60FC" w:rsidRDefault="00EB60FC" w:rsidP="00EB60FC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Always track changes to radio settings!</w:t>
      </w:r>
    </w:p>
    <w:p w14:paraId="568BF4F9" w14:textId="09C47405" w:rsidR="0002144D" w:rsidRDefault="0002144D" w:rsidP="0002144D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>
        <w:rPr>
          <w:rFonts w:eastAsia="Times New Roman" w:cstheme="minorHAnsi"/>
        </w:rPr>
        <w:t>Anything else</w:t>
      </w:r>
      <w:r w:rsidR="00771D37">
        <w:rPr>
          <w:rFonts w:eastAsia="Times New Roman" w:cstheme="minorHAnsi"/>
        </w:rPr>
        <w:t>…</w:t>
      </w:r>
    </w:p>
    <w:p w14:paraId="389DD759" w14:textId="3FEE113D" w:rsidR="0002144D" w:rsidRPr="007A44CD" w:rsidRDefault="0002144D" w:rsidP="007A44CD">
      <w:pPr>
        <w:pStyle w:val="ListParagraph"/>
        <w:numPr>
          <w:ilvl w:val="1"/>
          <w:numId w:val="5"/>
        </w:numPr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  <w:r w:rsidRPr="007A44CD">
        <w:rPr>
          <w:rFonts w:eastAsia="Times New Roman" w:cstheme="minorHAnsi"/>
        </w:rPr>
        <w:t>Put a hand up and we’ll come help!</w:t>
      </w:r>
      <w:r w:rsidRPr="007A44CD">
        <w:rPr>
          <w:rFonts w:eastAsia="Times New Roman" w:cstheme="minorHAnsi"/>
          <w:b/>
          <w:bCs/>
          <w:color w:val="018381" w:themeColor="accent1"/>
          <w:sz w:val="32"/>
          <w:szCs w:val="32"/>
        </w:rPr>
        <w:br w:type="page"/>
      </w:r>
    </w:p>
    <w:p w14:paraId="3B9EE5D0" w14:textId="77777777" w:rsidR="0002144D" w:rsidRDefault="0002144D" w:rsidP="00F962F6">
      <w:pPr>
        <w:spacing w:before="100" w:beforeAutospacing="1" w:after="100" w:afterAutospacing="1"/>
        <w:jc w:val="center"/>
        <w:outlineLvl w:val="2"/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</w:p>
    <w:p w14:paraId="7A82F7EB" w14:textId="77777777" w:rsidR="0002144D" w:rsidRDefault="0002144D" w:rsidP="00F962F6">
      <w:pPr>
        <w:spacing w:before="100" w:beforeAutospacing="1" w:after="100" w:afterAutospacing="1"/>
        <w:jc w:val="center"/>
        <w:outlineLvl w:val="2"/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</w:p>
    <w:p w14:paraId="2B41DDDA" w14:textId="59E32804" w:rsidR="00F962F6" w:rsidRPr="003F6CB8" w:rsidRDefault="00F962F6" w:rsidP="00F962F6">
      <w:pPr>
        <w:spacing w:before="100" w:beforeAutospacing="1" w:after="100" w:afterAutospacing="1"/>
        <w:jc w:val="center"/>
        <w:outlineLvl w:val="2"/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  <w:r w:rsidRPr="003F6CB8">
        <w:rPr>
          <w:rFonts w:eastAsia="Times New Roman" w:cstheme="minorHAnsi"/>
          <w:b/>
          <w:bCs/>
          <w:color w:val="018381" w:themeColor="accent1"/>
          <w:sz w:val="32"/>
          <w:szCs w:val="32"/>
        </w:rPr>
        <w:t>Engage with the Community</w:t>
      </w:r>
    </w:p>
    <w:p w14:paraId="3DE05026" w14:textId="77777777" w:rsidR="00F962F6" w:rsidRDefault="00F962F6" w:rsidP="00F962F6">
      <w:pPr>
        <w:spacing w:before="100" w:beforeAutospacing="1" w:after="100" w:afterAutospacing="1"/>
        <w:jc w:val="center"/>
        <w:rPr>
          <w:rFonts w:eastAsia="Times New Roman" w:cstheme="minorHAnsi"/>
        </w:rPr>
      </w:pPr>
      <w:r w:rsidRPr="00F962F6">
        <w:rPr>
          <w:rFonts w:eastAsia="Times New Roman" w:cstheme="minorHAnsi"/>
          <w:noProof/>
        </w:rPr>
        <w:drawing>
          <wp:inline distT="0" distB="0" distL="0" distR="0" wp14:anchorId="6EF91A3B" wp14:editId="165A56E8">
            <wp:extent cx="2286000" cy="2286000"/>
            <wp:effectExtent l="0" t="0" r="0" b="0"/>
            <wp:docPr id="132814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43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0F5C" w14:textId="6BDFB404" w:rsidR="003F6CB8" w:rsidRDefault="00F962F6" w:rsidP="00FE0119">
      <w:pPr>
        <w:spacing w:after="240"/>
        <w:jc w:val="center"/>
        <w:rPr>
          <w:rFonts w:eastAsia="Times New Roman" w:cstheme="minorHAnsi"/>
        </w:rPr>
      </w:pPr>
      <w:r w:rsidRPr="005F5EBD">
        <w:rPr>
          <w:rFonts w:eastAsia="Times New Roman" w:cstheme="minorHAnsi"/>
        </w:rPr>
        <w:t>Sign up for the Community Forum and follow on LinkedIn</w:t>
      </w:r>
      <w:r w:rsidR="00FE0119">
        <w:rPr>
          <w:rFonts w:eastAsia="Times New Roman" w:cstheme="minorHAnsi"/>
        </w:rPr>
        <w:t xml:space="preserve"> through </w:t>
      </w:r>
      <w:r w:rsidR="00FE0119" w:rsidRPr="00FE0119">
        <w:rPr>
          <w:rFonts w:eastAsia="Times New Roman" w:cstheme="minorHAnsi"/>
        </w:rPr>
        <w:t>landing.cosmiic.org</w:t>
      </w:r>
    </w:p>
    <w:p w14:paraId="6F580E8B" w14:textId="77777777" w:rsidR="003E7255" w:rsidRPr="005F5EBD" w:rsidRDefault="003E7255" w:rsidP="005F5EBD">
      <w:pPr>
        <w:spacing w:after="240"/>
        <w:ind w:left="2160"/>
        <w:rPr>
          <w:rFonts w:eastAsia="Times New Roman" w:cstheme="minorHAnsi"/>
        </w:rPr>
      </w:pPr>
    </w:p>
    <w:p w14:paraId="7F480DF1" w14:textId="4E70E86A" w:rsidR="00F962F6" w:rsidRPr="003F6CB8" w:rsidRDefault="00F962F6" w:rsidP="00F962F6">
      <w:pPr>
        <w:spacing w:before="100" w:beforeAutospacing="1" w:after="100" w:afterAutospacing="1"/>
        <w:jc w:val="center"/>
        <w:outlineLvl w:val="2"/>
        <w:rPr>
          <w:rFonts w:eastAsia="Times New Roman" w:cstheme="minorHAnsi"/>
          <w:b/>
          <w:bCs/>
          <w:color w:val="018381" w:themeColor="accent1"/>
          <w:sz w:val="32"/>
          <w:szCs w:val="32"/>
        </w:rPr>
      </w:pPr>
      <w:r w:rsidRPr="003F6CB8">
        <w:rPr>
          <w:rFonts w:eastAsia="Times New Roman" w:cstheme="minorHAnsi"/>
          <w:b/>
          <w:bCs/>
          <w:color w:val="018381" w:themeColor="accent1"/>
          <w:sz w:val="32"/>
          <w:szCs w:val="32"/>
        </w:rPr>
        <w:t>Post-Session Feedback</w:t>
      </w:r>
    </w:p>
    <w:p w14:paraId="168D6DBB" w14:textId="418F2F73" w:rsidR="00F962F6" w:rsidRDefault="00853453" w:rsidP="00853453">
      <w:pPr>
        <w:jc w:val="center"/>
        <w:rPr>
          <w:rFonts w:cstheme="minorHAnsi"/>
        </w:rPr>
      </w:pPr>
      <w:r w:rsidRPr="00853453">
        <w:rPr>
          <w:rFonts w:cstheme="minorHAnsi"/>
          <w:noProof/>
        </w:rPr>
        <w:drawing>
          <wp:inline distT="0" distB="0" distL="0" distR="0" wp14:anchorId="2D1C36C7" wp14:editId="32E8273A">
            <wp:extent cx="2235200" cy="2235200"/>
            <wp:effectExtent l="0" t="0" r="0" b="0"/>
            <wp:docPr id="2380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0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3606" cy="22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34EB" w14:textId="0570E28A" w:rsidR="00E9401B" w:rsidRPr="00E9401B" w:rsidRDefault="002A6AB1" w:rsidP="003E7255">
      <w:pPr>
        <w:ind w:left="720"/>
        <w:rPr>
          <w:rFonts w:cstheme="minorHAnsi"/>
        </w:rPr>
      </w:pPr>
      <w:r>
        <w:rPr>
          <w:rFonts w:cstheme="minorHAnsi"/>
        </w:rPr>
        <w:t xml:space="preserve">Five </w:t>
      </w:r>
      <w:r w:rsidR="00E9401B">
        <w:rPr>
          <w:rFonts w:cstheme="minorHAnsi"/>
        </w:rPr>
        <w:t>minute</w:t>
      </w:r>
      <w:r w:rsidR="00FE0119">
        <w:rPr>
          <w:rFonts w:cstheme="minorHAnsi"/>
        </w:rPr>
        <w:t xml:space="preserve"> </w:t>
      </w:r>
      <w:r>
        <w:rPr>
          <w:rFonts w:cstheme="minorHAnsi"/>
        </w:rPr>
        <w:t>s</w:t>
      </w:r>
      <w:r w:rsidR="00FE0119">
        <w:rPr>
          <w:rFonts w:cstheme="minorHAnsi"/>
        </w:rPr>
        <w:t>urvey</w:t>
      </w:r>
      <w:r>
        <w:rPr>
          <w:rFonts w:cstheme="minorHAnsi"/>
        </w:rPr>
        <w:t xml:space="preserve"> </w:t>
      </w:r>
      <w:r w:rsidR="00FE0119">
        <w:rPr>
          <w:rFonts w:cstheme="minorHAnsi"/>
        </w:rPr>
        <w:t>after</w:t>
      </w:r>
      <w:r>
        <w:rPr>
          <w:rFonts w:cstheme="minorHAnsi"/>
        </w:rPr>
        <w:t xml:space="preserve"> the session </w:t>
      </w:r>
      <w:r w:rsidR="00E9401B">
        <w:rPr>
          <w:rFonts w:cstheme="minorHAnsi"/>
        </w:rPr>
        <w:t xml:space="preserve">so we can improve the </w:t>
      </w:r>
      <w:r w:rsidR="00FE0119">
        <w:rPr>
          <w:rFonts w:cstheme="minorHAnsi"/>
        </w:rPr>
        <w:t>learning</w:t>
      </w:r>
      <w:r w:rsidR="00E9401B">
        <w:rPr>
          <w:rFonts w:cstheme="minorHAnsi"/>
        </w:rPr>
        <w:t xml:space="preserve"> experience</w:t>
      </w:r>
    </w:p>
    <w:sectPr w:rsidR="00E9401B" w:rsidRPr="00E9401B" w:rsidSect="00655D00">
      <w:headerReference w:type="default" r:id="rId9"/>
      <w:headerReference w:type="first" r:id="rId10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26D2" w14:textId="77777777" w:rsidR="00C42F88" w:rsidRDefault="00C42F88" w:rsidP="001014A5">
      <w:r>
        <w:separator/>
      </w:r>
    </w:p>
  </w:endnote>
  <w:endnote w:type="continuationSeparator" w:id="0">
    <w:p w14:paraId="18337D87" w14:textId="77777777" w:rsidR="00C42F88" w:rsidRDefault="00C42F88" w:rsidP="00101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utfit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0346" w14:textId="77777777" w:rsidR="00C42F88" w:rsidRDefault="00C42F88" w:rsidP="001014A5">
      <w:r>
        <w:separator/>
      </w:r>
    </w:p>
  </w:footnote>
  <w:footnote w:type="continuationSeparator" w:id="0">
    <w:p w14:paraId="3892E2AD" w14:textId="77777777" w:rsidR="00C42F88" w:rsidRDefault="00C42F88" w:rsidP="00101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D5099" w14:textId="77777777" w:rsidR="007F1757" w:rsidRPr="007F1757" w:rsidRDefault="007F1757" w:rsidP="007F1757">
    <w:pPr>
      <w:pStyle w:val="Header"/>
    </w:pPr>
    <w:r w:rsidRPr="007F1757">
      <w:rPr>
        <w:noProof/>
      </w:rPr>
      <w:drawing>
        <wp:anchor distT="0" distB="0" distL="114300" distR="114300" simplePos="0" relativeHeight="251660288" behindDoc="1" locked="0" layoutInCell="1" allowOverlap="1" wp14:anchorId="6925BED1" wp14:editId="43AD78FB">
          <wp:simplePos x="0" y="0"/>
          <wp:positionH relativeFrom="column">
            <wp:posOffset>-899160</wp:posOffset>
          </wp:positionH>
          <wp:positionV relativeFrom="paragraph">
            <wp:posOffset>-350520</wp:posOffset>
          </wp:positionV>
          <wp:extent cx="7777261" cy="3124200"/>
          <wp:effectExtent l="0" t="0" r="0" b="0"/>
          <wp:wrapNone/>
          <wp:docPr id="300180652" name="Picture 1" descr="A white background with green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180652" name="Picture 1" descr="A white background with green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61" cy="312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69DE17" w14:textId="77777777" w:rsidR="007F1757" w:rsidRPr="007F1757" w:rsidRDefault="007F1757" w:rsidP="007F1757">
    <w:pPr>
      <w:pStyle w:val="Header"/>
    </w:pPr>
  </w:p>
  <w:p w14:paraId="3579F066" w14:textId="77777777" w:rsidR="007F1757" w:rsidRPr="007F1757" w:rsidRDefault="007F1757" w:rsidP="007F1757">
    <w:pPr>
      <w:pStyle w:val="Header"/>
    </w:pPr>
  </w:p>
  <w:p w14:paraId="22083CF1" w14:textId="77777777" w:rsidR="007F1757" w:rsidRPr="007F1757" w:rsidRDefault="007F1757" w:rsidP="007F1757">
    <w:pPr>
      <w:pStyle w:val="Header"/>
    </w:pPr>
    <w:r w:rsidRPr="007F1757">
      <w:tab/>
    </w:r>
  </w:p>
  <w:p w14:paraId="3116B2C2" w14:textId="77777777" w:rsidR="007F1757" w:rsidRPr="007F1757" w:rsidRDefault="007F1757" w:rsidP="007F1757">
    <w:pPr>
      <w:pStyle w:val="Header"/>
    </w:pPr>
  </w:p>
  <w:p w14:paraId="4ED481B6" w14:textId="77777777" w:rsidR="00655D00" w:rsidRDefault="00655D00">
    <w:pPr>
      <w:pStyle w:val="Header"/>
    </w:pPr>
  </w:p>
  <w:p w14:paraId="4980F6A9" w14:textId="5A4FFCEC" w:rsidR="001014A5" w:rsidRPr="003F6CB8" w:rsidRDefault="00F962F6">
    <w:pPr>
      <w:pStyle w:val="Header"/>
      <w:rPr>
        <w:b/>
        <w:bCs/>
        <w:sz w:val="28"/>
        <w:szCs w:val="28"/>
      </w:rPr>
    </w:pPr>
    <w:r w:rsidRPr="003F6CB8">
      <w:rPr>
        <w:b/>
        <w:bCs/>
        <w:sz w:val="28"/>
        <w:szCs w:val="28"/>
      </w:rPr>
      <w:t>Dev Kit Workshop Guide</w:t>
    </w:r>
    <w:r w:rsidR="00A55737">
      <w:rPr>
        <w:b/>
        <w:bCs/>
        <w:sz w:val="28"/>
        <w:szCs w:val="28"/>
      </w:rPr>
      <w:tab/>
    </w:r>
    <w:r w:rsidR="00A55737">
      <w:rPr>
        <w:b/>
        <w:bCs/>
        <w:sz w:val="28"/>
        <w:szCs w:val="28"/>
      </w:rPr>
      <w:tab/>
    </w:r>
    <w:r w:rsidR="00A55737" w:rsidRPr="00A55737">
      <w:rPr>
        <w:b/>
        <w:bCs/>
        <w:sz w:val="28"/>
        <w:szCs w:val="28"/>
      </w:rPr>
      <w:t>Kit #: 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4B6D" w14:textId="77777777" w:rsidR="001014A5" w:rsidRDefault="00216E78" w:rsidP="00EF1D63">
    <w:pPr>
      <w:pStyle w:val="BasicParagraph"/>
      <w:rPr>
        <w:rFonts w:ascii="Outfit" w:hAnsi="Outfit" w:cs="Outfit"/>
        <w:sz w:val="22"/>
        <w:szCs w:val="22"/>
      </w:rPr>
    </w:pPr>
    <w:r w:rsidRPr="00216E78">
      <w:rPr>
        <w:rFonts w:ascii="Outfit" w:hAnsi="Outfit" w:cs="Outfit"/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4A858904" wp14:editId="31B4E26A">
          <wp:simplePos x="0" y="0"/>
          <wp:positionH relativeFrom="column">
            <wp:posOffset>-899161</wp:posOffset>
          </wp:positionH>
          <wp:positionV relativeFrom="paragraph">
            <wp:posOffset>0</wp:posOffset>
          </wp:positionV>
          <wp:extent cx="7777261" cy="3124200"/>
          <wp:effectExtent l="0" t="0" r="0" b="0"/>
          <wp:wrapNone/>
          <wp:docPr id="16161339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339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61" cy="312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36436D" w14:textId="77777777" w:rsidR="00216E78" w:rsidRDefault="00216E78" w:rsidP="00EF1D63">
    <w:pPr>
      <w:pStyle w:val="BasicParagraph"/>
      <w:rPr>
        <w:rFonts w:ascii="Outfit" w:hAnsi="Outfit" w:cs="Outfit"/>
        <w:sz w:val="22"/>
        <w:szCs w:val="22"/>
      </w:rPr>
    </w:pPr>
  </w:p>
  <w:p w14:paraId="6CC59A97" w14:textId="77777777" w:rsidR="00216E78" w:rsidRDefault="00216E78" w:rsidP="00EF1D63">
    <w:pPr>
      <w:pStyle w:val="BasicParagraph"/>
      <w:rPr>
        <w:rFonts w:ascii="Outfit" w:hAnsi="Outfit" w:cs="Outfit"/>
        <w:sz w:val="22"/>
        <w:szCs w:val="22"/>
      </w:rPr>
    </w:pPr>
  </w:p>
  <w:p w14:paraId="73C88591" w14:textId="77777777" w:rsidR="00216E78" w:rsidRDefault="007F1757" w:rsidP="007F1757">
    <w:pPr>
      <w:pStyle w:val="BasicParagraph"/>
      <w:tabs>
        <w:tab w:val="left" w:pos="8388"/>
      </w:tabs>
      <w:rPr>
        <w:rFonts w:ascii="Outfit" w:hAnsi="Outfit" w:cs="Outfit"/>
        <w:sz w:val="22"/>
        <w:szCs w:val="22"/>
      </w:rPr>
    </w:pPr>
    <w:r>
      <w:rPr>
        <w:rFonts w:ascii="Outfit" w:hAnsi="Outfit" w:cs="Outfit"/>
        <w:sz w:val="22"/>
        <w:szCs w:val="22"/>
      </w:rPr>
      <w:tab/>
    </w:r>
  </w:p>
  <w:p w14:paraId="6EB90F79" w14:textId="77777777" w:rsidR="00216E78" w:rsidRDefault="00216E78" w:rsidP="00EF1D63">
    <w:pPr>
      <w:pStyle w:val="BasicParagraph"/>
      <w:rPr>
        <w:rFonts w:ascii="Outfit" w:hAnsi="Outfit" w:cs="Outfit"/>
        <w:sz w:val="22"/>
        <w:szCs w:val="22"/>
      </w:rPr>
    </w:pPr>
  </w:p>
  <w:p w14:paraId="4C938247" w14:textId="77777777" w:rsidR="00216E78" w:rsidRDefault="00216E78" w:rsidP="00EF1D63">
    <w:pPr>
      <w:pStyle w:val="BasicParagraph"/>
      <w:rPr>
        <w:rFonts w:ascii="Outfit" w:hAnsi="Outfit" w:cs="Outfit"/>
        <w:sz w:val="22"/>
        <w:szCs w:val="22"/>
      </w:rPr>
    </w:pPr>
  </w:p>
  <w:p w14:paraId="51F9B83B" w14:textId="77777777" w:rsidR="00216E78" w:rsidRDefault="00216E78" w:rsidP="00EF1D63">
    <w:pPr>
      <w:pStyle w:val="BasicParagraph"/>
      <w:rPr>
        <w:rFonts w:ascii="Outfit" w:hAnsi="Outfit" w:cs="Outfit"/>
        <w:sz w:val="22"/>
        <w:szCs w:val="22"/>
      </w:rPr>
    </w:pPr>
  </w:p>
  <w:p w14:paraId="741D927C" w14:textId="77777777" w:rsidR="00216E78" w:rsidRPr="00EF1D63" w:rsidRDefault="00216E78" w:rsidP="00216E78">
    <w:pPr>
      <w:pStyle w:val="BasicParagraph"/>
      <w:rPr>
        <w:rFonts w:ascii="Outfit" w:hAnsi="Outfit" w:cs="Outfit"/>
        <w:sz w:val="22"/>
        <w:szCs w:val="22"/>
      </w:rPr>
    </w:pPr>
    <w:r>
      <w:rPr>
        <w:rFonts w:ascii="Outfit" w:hAnsi="Outfit" w:cs="Outfit"/>
        <w:sz w:val="22"/>
        <w:szCs w:val="22"/>
      </w:rPr>
      <w:t xml:space="preserve">        https://cosmiic.org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2C9"/>
    <w:multiLevelType w:val="multilevel"/>
    <w:tmpl w:val="1FC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85CEC"/>
    <w:multiLevelType w:val="hybridMultilevel"/>
    <w:tmpl w:val="96C6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8FB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F56F0"/>
    <w:multiLevelType w:val="hybridMultilevel"/>
    <w:tmpl w:val="E34C9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80D66"/>
    <w:multiLevelType w:val="hybridMultilevel"/>
    <w:tmpl w:val="4712C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C507C"/>
    <w:multiLevelType w:val="hybridMultilevel"/>
    <w:tmpl w:val="422054FE"/>
    <w:lvl w:ilvl="0" w:tplc="FCFCFB88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72215">
    <w:abstractNumId w:val="0"/>
  </w:num>
  <w:num w:numId="2" w16cid:durableId="1243951138">
    <w:abstractNumId w:val="3"/>
  </w:num>
  <w:num w:numId="3" w16cid:durableId="1410737809">
    <w:abstractNumId w:val="2"/>
  </w:num>
  <w:num w:numId="4" w16cid:durableId="226379576">
    <w:abstractNumId w:val="4"/>
  </w:num>
  <w:num w:numId="5" w16cid:durableId="157758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F6"/>
    <w:rsid w:val="0002144D"/>
    <w:rsid w:val="00025520"/>
    <w:rsid w:val="000A3EDD"/>
    <w:rsid w:val="000E5DA2"/>
    <w:rsid w:val="001014A5"/>
    <w:rsid w:val="001B3E92"/>
    <w:rsid w:val="001D01B4"/>
    <w:rsid w:val="00216E78"/>
    <w:rsid w:val="002441D3"/>
    <w:rsid w:val="002A6AB1"/>
    <w:rsid w:val="002C4E1C"/>
    <w:rsid w:val="00351F79"/>
    <w:rsid w:val="003E1486"/>
    <w:rsid w:val="003E28C4"/>
    <w:rsid w:val="003E7255"/>
    <w:rsid w:val="003F6CB8"/>
    <w:rsid w:val="00400C4B"/>
    <w:rsid w:val="00426765"/>
    <w:rsid w:val="00452B17"/>
    <w:rsid w:val="00484E70"/>
    <w:rsid w:val="00495ADB"/>
    <w:rsid w:val="004F50F0"/>
    <w:rsid w:val="005D00F9"/>
    <w:rsid w:val="005F5EBD"/>
    <w:rsid w:val="006321D1"/>
    <w:rsid w:val="00655D00"/>
    <w:rsid w:val="00687AD2"/>
    <w:rsid w:val="00730DBB"/>
    <w:rsid w:val="00771D37"/>
    <w:rsid w:val="007A44CD"/>
    <w:rsid w:val="007E32FF"/>
    <w:rsid w:val="007F1757"/>
    <w:rsid w:val="00853453"/>
    <w:rsid w:val="0089070F"/>
    <w:rsid w:val="008924DC"/>
    <w:rsid w:val="008E6936"/>
    <w:rsid w:val="008E761C"/>
    <w:rsid w:val="0091337A"/>
    <w:rsid w:val="00924F9C"/>
    <w:rsid w:val="009617E4"/>
    <w:rsid w:val="009731A5"/>
    <w:rsid w:val="00975999"/>
    <w:rsid w:val="00A276E2"/>
    <w:rsid w:val="00A55737"/>
    <w:rsid w:val="00B36CFC"/>
    <w:rsid w:val="00B80B71"/>
    <w:rsid w:val="00C42F88"/>
    <w:rsid w:val="00C43D94"/>
    <w:rsid w:val="00C844CF"/>
    <w:rsid w:val="00CA52CD"/>
    <w:rsid w:val="00DA0F83"/>
    <w:rsid w:val="00E37A89"/>
    <w:rsid w:val="00E37CD8"/>
    <w:rsid w:val="00E81E05"/>
    <w:rsid w:val="00E9401B"/>
    <w:rsid w:val="00EB60FC"/>
    <w:rsid w:val="00EF1D63"/>
    <w:rsid w:val="00EF513B"/>
    <w:rsid w:val="00F031E4"/>
    <w:rsid w:val="00F2390B"/>
    <w:rsid w:val="00F27FC3"/>
    <w:rsid w:val="00F45E59"/>
    <w:rsid w:val="00F962F6"/>
    <w:rsid w:val="00FC0861"/>
    <w:rsid w:val="00FC405A"/>
    <w:rsid w:val="00FD4D9B"/>
    <w:rsid w:val="00FE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A6F20"/>
  <w15:chartTrackingRefBased/>
  <w15:docId w15:val="{7FFB22FF-F57E-4729-B5F1-65E69B3B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01B"/>
  </w:style>
  <w:style w:type="paragraph" w:styleId="Heading1">
    <w:name w:val="heading 1"/>
    <w:basedOn w:val="Normal"/>
    <w:next w:val="Normal"/>
    <w:link w:val="Heading1Char"/>
    <w:uiPriority w:val="9"/>
    <w:qFormat/>
    <w:rsid w:val="00EF1D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616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A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616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413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14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4A5"/>
  </w:style>
  <w:style w:type="paragraph" w:styleId="Footer">
    <w:name w:val="footer"/>
    <w:basedOn w:val="Normal"/>
    <w:link w:val="FooterChar"/>
    <w:uiPriority w:val="99"/>
    <w:unhideWhenUsed/>
    <w:rsid w:val="001014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4A5"/>
  </w:style>
  <w:style w:type="paragraph" w:customStyle="1" w:styleId="NoParagraphStyle">
    <w:name w:val="[No Paragraph Style]"/>
    <w:rsid w:val="001014A5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BasicParagraph">
    <w:name w:val="[Basic Paragraph]"/>
    <w:basedOn w:val="NoParagraphStyle"/>
    <w:uiPriority w:val="99"/>
    <w:rsid w:val="001014A5"/>
  </w:style>
  <w:style w:type="character" w:customStyle="1" w:styleId="Heading1Char">
    <w:name w:val="Heading 1 Char"/>
    <w:basedOn w:val="DefaultParagraphFont"/>
    <w:link w:val="Heading1"/>
    <w:uiPriority w:val="9"/>
    <w:rsid w:val="00EF1D63"/>
    <w:rPr>
      <w:rFonts w:asciiTheme="majorHAnsi" w:eastAsiaTheme="majorEastAsia" w:hAnsiTheme="majorHAnsi" w:cstheme="majorBidi"/>
      <w:color w:val="00616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5ADB"/>
    <w:rPr>
      <w:rFonts w:asciiTheme="majorHAnsi" w:eastAsiaTheme="majorEastAsia" w:hAnsiTheme="majorHAnsi" w:cstheme="majorBidi"/>
      <w:color w:val="00616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16E78"/>
    <w:rPr>
      <w:color w:val="01838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E7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4D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4D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4D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D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D9B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F6"/>
    <w:rPr>
      <w:rFonts w:asciiTheme="majorHAnsi" w:eastAsiaTheme="majorEastAsia" w:hAnsiTheme="majorHAnsi" w:cstheme="majorBidi"/>
      <w:color w:val="00413F" w:themeColor="accent1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F962F6"/>
    <w:pPr>
      <w:spacing w:after="200"/>
    </w:pPr>
    <w:rPr>
      <w:i/>
      <w:iCs/>
      <w:color w:val="2C2C65" w:themeColor="text2"/>
      <w:sz w:val="18"/>
      <w:szCs w:val="18"/>
    </w:rPr>
  </w:style>
  <w:style w:type="table" w:styleId="TableGrid">
    <w:name w:val="Table Grid"/>
    <w:basedOn w:val="TableNormal"/>
    <w:uiPriority w:val="39"/>
    <w:rsid w:val="003F6C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6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gr49\AppData\Roaming\Microsoft\Templates\cosmiic-letterhead-2.dotx" TargetMode="External"/></Relationships>
</file>

<file path=word/theme/theme1.xml><?xml version="1.0" encoding="utf-8"?>
<a:theme xmlns:a="http://schemas.openxmlformats.org/drawingml/2006/main" name="Office Theme">
  <a:themeElements>
    <a:clrScheme name="Cosmiic">
      <a:dk1>
        <a:srgbClr val="000000"/>
      </a:dk1>
      <a:lt1>
        <a:srgbClr val="FFFFFF"/>
      </a:lt1>
      <a:dk2>
        <a:srgbClr val="2C2C65"/>
      </a:dk2>
      <a:lt2>
        <a:srgbClr val="E7E6E6"/>
      </a:lt2>
      <a:accent1>
        <a:srgbClr val="018381"/>
      </a:accent1>
      <a:accent2>
        <a:srgbClr val="602051"/>
      </a:accent2>
      <a:accent3>
        <a:srgbClr val="A5A5A5"/>
      </a:accent3>
      <a:accent4>
        <a:srgbClr val="F7DB8F"/>
      </a:accent4>
      <a:accent5>
        <a:srgbClr val="4CC1A1"/>
      </a:accent5>
      <a:accent6>
        <a:srgbClr val="DFEEE8"/>
      </a:accent6>
      <a:hlink>
        <a:srgbClr val="01838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cosmiic-letterhead-2.dotx</Template>
  <TotalTime>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cgr49</dc:creator>
  <cp:keywords/>
  <dc:description/>
  <cp:lastModifiedBy>Chris Rexroth</cp:lastModifiedBy>
  <cp:revision>2</cp:revision>
  <cp:lastPrinted>2024-09-25T21:11:00Z</cp:lastPrinted>
  <dcterms:created xsi:type="dcterms:W3CDTF">2026-08-06T20:54:00Z</dcterms:created>
  <dcterms:modified xsi:type="dcterms:W3CDTF">2026-08-06T20:54:00Z</dcterms:modified>
</cp:coreProperties>
</file>