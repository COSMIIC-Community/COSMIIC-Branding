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FB9D" w14:textId="77777777" w:rsidR="007E32FF" w:rsidRDefault="007E32FF"/>
    <w:p w14:paraId="39F995B8" w14:textId="77777777" w:rsidR="00F172BB" w:rsidRDefault="00ED79D1" w:rsidP="00ED79D1">
      <w:r w:rsidRPr="00ED79D1">
        <w:t xml:space="preserve">Welcome to our </w:t>
      </w:r>
      <w:r w:rsidR="00F172BB">
        <w:t>workshop</w:t>
      </w:r>
      <w:r w:rsidRPr="00ED79D1">
        <w:t xml:space="preserve"> on the COSMIIC System</w:t>
      </w:r>
      <w:r w:rsidR="00F172BB">
        <w:t>!</w:t>
      </w:r>
    </w:p>
    <w:p w14:paraId="36F18BF6" w14:textId="77777777" w:rsidR="00ED79D1" w:rsidRPr="00ED79D1" w:rsidRDefault="00ED79D1" w:rsidP="00ED79D1">
      <w:r w:rsidRPr="00ED79D1">
        <w:t>We are glad to welcome you to community</w:t>
      </w:r>
      <w:r w:rsidR="00F172BB">
        <w:t xml:space="preserve"> as supported by the NSF POSE program. </w:t>
      </w:r>
      <w:r w:rsidRPr="00ED79D1">
        <w:t xml:space="preserve">Our funding requires us to collect who is interacting with our community. Please sign in and indicate if we can contact you for </w:t>
      </w:r>
      <w:r w:rsidR="00F172BB">
        <w:t xml:space="preserve">a </w:t>
      </w:r>
      <w:r w:rsidRPr="00ED79D1">
        <w:t>follow-up survey and other communication.</w:t>
      </w:r>
    </w:p>
    <w:p w14:paraId="6B932738" w14:textId="77777777" w:rsidR="00ED79D1" w:rsidRPr="00ED79D1" w:rsidRDefault="00ED79D1" w:rsidP="00ED79D1"/>
    <w:tbl>
      <w:tblPr>
        <w:tblStyle w:val="TableGrid"/>
        <w:tblW w:w="13824" w:type="dxa"/>
        <w:tblLook w:val="04A0" w:firstRow="1" w:lastRow="0" w:firstColumn="1" w:lastColumn="0" w:noHBand="0" w:noVBand="1"/>
      </w:tblPr>
      <w:tblGrid>
        <w:gridCol w:w="4176"/>
        <w:gridCol w:w="4176"/>
        <w:gridCol w:w="4176"/>
        <w:gridCol w:w="1296"/>
      </w:tblGrid>
      <w:tr w:rsidR="00ED79D1" w:rsidRPr="00ED79D1" w14:paraId="542E6B30" w14:textId="77777777" w:rsidTr="0028465F">
        <w:tc>
          <w:tcPr>
            <w:tcW w:w="4176" w:type="dxa"/>
          </w:tcPr>
          <w:p w14:paraId="07547ACB" w14:textId="77777777" w:rsidR="00ED79D1" w:rsidRPr="00ED79D1" w:rsidRDefault="00ED79D1" w:rsidP="00ED79D1">
            <w:pPr>
              <w:rPr>
                <w:b/>
                <w:bCs/>
              </w:rPr>
            </w:pPr>
            <w:r w:rsidRPr="00ED79D1">
              <w:rPr>
                <w:b/>
                <w:bCs/>
              </w:rPr>
              <w:t>Name</w:t>
            </w:r>
          </w:p>
        </w:tc>
        <w:tc>
          <w:tcPr>
            <w:tcW w:w="4176" w:type="dxa"/>
          </w:tcPr>
          <w:p w14:paraId="4EF78381" w14:textId="77777777" w:rsidR="00ED79D1" w:rsidRPr="00ED79D1" w:rsidRDefault="00ED79D1" w:rsidP="00ED79D1">
            <w:pPr>
              <w:rPr>
                <w:b/>
                <w:bCs/>
              </w:rPr>
            </w:pPr>
            <w:r w:rsidRPr="00ED79D1">
              <w:rPr>
                <w:b/>
                <w:bCs/>
              </w:rPr>
              <w:t>Affiliation</w:t>
            </w:r>
          </w:p>
        </w:tc>
        <w:tc>
          <w:tcPr>
            <w:tcW w:w="4176" w:type="dxa"/>
          </w:tcPr>
          <w:p w14:paraId="087CC9D4" w14:textId="77777777" w:rsidR="00ED79D1" w:rsidRPr="00ED79D1" w:rsidRDefault="00ED79D1" w:rsidP="00ED79D1">
            <w:pPr>
              <w:rPr>
                <w:b/>
                <w:bCs/>
              </w:rPr>
            </w:pPr>
            <w:r w:rsidRPr="00ED79D1">
              <w:rPr>
                <w:b/>
                <w:bCs/>
              </w:rPr>
              <w:t>Email</w:t>
            </w:r>
          </w:p>
        </w:tc>
        <w:tc>
          <w:tcPr>
            <w:tcW w:w="1296" w:type="dxa"/>
          </w:tcPr>
          <w:p w14:paraId="365774F3" w14:textId="77777777" w:rsidR="00ED79D1" w:rsidRPr="00ED79D1" w:rsidRDefault="00ED79D1" w:rsidP="00ED79D1">
            <w:pPr>
              <w:rPr>
                <w:b/>
                <w:bCs/>
              </w:rPr>
            </w:pPr>
            <w:r w:rsidRPr="00ED79D1">
              <w:rPr>
                <w:b/>
                <w:bCs/>
              </w:rPr>
              <w:t>Contact?</w:t>
            </w:r>
          </w:p>
        </w:tc>
      </w:tr>
      <w:tr w:rsidR="00ED79D1" w:rsidRPr="00ED79D1" w14:paraId="5B8D17F1" w14:textId="77777777" w:rsidTr="0028465F">
        <w:trPr>
          <w:trHeight w:val="547"/>
        </w:trPr>
        <w:tc>
          <w:tcPr>
            <w:tcW w:w="4176" w:type="dxa"/>
          </w:tcPr>
          <w:p w14:paraId="13D2F345" w14:textId="77777777" w:rsidR="00ED79D1" w:rsidRPr="00ED79D1" w:rsidRDefault="00ED79D1" w:rsidP="00ED79D1"/>
        </w:tc>
        <w:tc>
          <w:tcPr>
            <w:tcW w:w="4176" w:type="dxa"/>
          </w:tcPr>
          <w:p w14:paraId="1ECB67F3" w14:textId="77777777" w:rsidR="00ED79D1" w:rsidRPr="00ED79D1" w:rsidRDefault="00ED79D1" w:rsidP="00ED79D1"/>
        </w:tc>
        <w:tc>
          <w:tcPr>
            <w:tcW w:w="4176" w:type="dxa"/>
          </w:tcPr>
          <w:p w14:paraId="7C5F8C7F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789DDF51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022D71A3" w14:textId="77777777" w:rsidTr="0028465F">
        <w:trPr>
          <w:trHeight w:val="547"/>
        </w:trPr>
        <w:tc>
          <w:tcPr>
            <w:tcW w:w="4176" w:type="dxa"/>
          </w:tcPr>
          <w:p w14:paraId="4EDC5995" w14:textId="77777777" w:rsidR="00ED79D1" w:rsidRPr="00ED79D1" w:rsidRDefault="00ED79D1" w:rsidP="00ED79D1"/>
        </w:tc>
        <w:tc>
          <w:tcPr>
            <w:tcW w:w="4176" w:type="dxa"/>
          </w:tcPr>
          <w:p w14:paraId="76658B95" w14:textId="77777777" w:rsidR="00ED79D1" w:rsidRPr="00ED79D1" w:rsidRDefault="00ED79D1" w:rsidP="00ED79D1"/>
        </w:tc>
        <w:tc>
          <w:tcPr>
            <w:tcW w:w="4176" w:type="dxa"/>
          </w:tcPr>
          <w:p w14:paraId="30A8C6E5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55E30B18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45DC59BB" w14:textId="77777777" w:rsidTr="0028465F">
        <w:trPr>
          <w:trHeight w:val="547"/>
        </w:trPr>
        <w:tc>
          <w:tcPr>
            <w:tcW w:w="4176" w:type="dxa"/>
          </w:tcPr>
          <w:p w14:paraId="246D2C7E" w14:textId="77777777" w:rsidR="00ED79D1" w:rsidRPr="00ED79D1" w:rsidRDefault="00ED79D1" w:rsidP="00ED79D1"/>
        </w:tc>
        <w:tc>
          <w:tcPr>
            <w:tcW w:w="4176" w:type="dxa"/>
          </w:tcPr>
          <w:p w14:paraId="0B50B30C" w14:textId="77777777" w:rsidR="00ED79D1" w:rsidRPr="00ED79D1" w:rsidRDefault="00ED79D1" w:rsidP="00ED79D1"/>
        </w:tc>
        <w:tc>
          <w:tcPr>
            <w:tcW w:w="4176" w:type="dxa"/>
          </w:tcPr>
          <w:p w14:paraId="31F1929A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1B91DD1D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34FC33C2" w14:textId="77777777" w:rsidTr="0028465F">
        <w:trPr>
          <w:trHeight w:val="547"/>
        </w:trPr>
        <w:tc>
          <w:tcPr>
            <w:tcW w:w="4176" w:type="dxa"/>
          </w:tcPr>
          <w:p w14:paraId="316B3D9E" w14:textId="77777777" w:rsidR="00ED79D1" w:rsidRPr="00ED79D1" w:rsidRDefault="00ED79D1" w:rsidP="00ED79D1"/>
        </w:tc>
        <w:tc>
          <w:tcPr>
            <w:tcW w:w="4176" w:type="dxa"/>
          </w:tcPr>
          <w:p w14:paraId="7A279256" w14:textId="77777777" w:rsidR="00ED79D1" w:rsidRPr="00ED79D1" w:rsidRDefault="00ED79D1" w:rsidP="00ED79D1"/>
        </w:tc>
        <w:tc>
          <w:tcPr>
            <w:tcW w:w="4176" w:type="dxa"/>
          </w:tcPr>
          <w:p w14:paraId="5B25F96F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5ADEEB78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6833A99B" w14:textId="77777777" w:rsidTr="0028465F">
        <w:trPr>
          <w:trHeight w:val="547"/>
        </w:trPr>
        <w:tc>
          <w:tcPr>
            <w:tcW w:w="4176" w:type="dxa"/>
          </w:tcPr>
          <w:p w14:paraId="4A5A7929" w14:textId="77777777" w:rsidR="00ED79D1" w:rsidRPr="00ED79D1" w:rsidRDefault="00ED79D1" w:rsidP="00ED79D1"/>
        </w:tc>
        <w:tc>
          <w:tcPr>
            <w:tcW w:w="4176" w:type="dxa"/>
          </w:tcPr>
          <w:p w14:paraId="0BE6F204" w14:textId="77777777" w:rsidR="00ED79D1" w:rsidRPr="00ED79D1" w:rsidRDefault="00ED79D1" w:rsidP="00ED79D1"/>
        </w:tc>
        <w:tc>
          <w:tcPr>
            <w:tcW w:w="4176" w:type="dxa"/>
          </w:tcPr>
          <w:p w14:paraId="35DF27F2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4D0C33FF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17F40850" w14:textId="77777777" w:rsidTr="0028465F">
        <w:trPr>
          <w:trHeight w:val="547"/>
        </w:trPr>
        <w:tc>
          <w:tcPr>
            <w:tcW w:w="4176" w:type="dxa"/>
          </w:tcPr>
          <w:p w14:paraId="20FE95B3" w14:textId="77777777" w:rsidR="00ED79D1" w:rsidRPr="00ED79D1" w:rsidRDefault="00ED79D1" w:rsidP="00ED79D1"/>
        </w:tc>
        <w:tc>
          <w:tcPr>
            <w:tcW w:w="4176" w:type="dxa"/>
          </w:tcPr>
          <w:p w14:paraId="61C1A734" w14:textId="77777777" w:rsidR="00ED79D1" w:rsidRPr="00ED79D1" w:rsidRDefault="00ED79D1" w:rsidP="00ED79D1"/>
        </w:tc>
        <w:tc>
          <w:tcPr>
            <w:tcW w:w="4176" w:type="dxa"/>
          </w:tcPr>
          <w:p w14:paraId="5D38520D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54B0A698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478F5D5D" w14:textId="77777777" w:rsidTr="0028465F">
        <w:trPr>
          <w:trHeight w:val="547"/>
        </w:trPr>
        <w:tc>
          <w:tcPr>
            <w:tcW w:w="4176" w:type="dxa"/>
          </w:tcPr>
          <w:p w14:paraId="07EF988B" w14:textId="77777777" w:rsidR="00ED79D1" w:rsidRPr="00ED79D1" w:rsidRDefault="00ED79D1" w:rsidP="00ED79D1"/>
        </w:tc>
        <w:tc>
          <w:tcPr>
            <w:tcW w:w="4176" w:type="dxa"/>
          </w:tcPr>
          <w:p w14:paraId="0DBBB7CF" w14:textId="77777777" w:rsidR="00ED79D1" w:rsidRPr="00ED79D1" w:rsidRDefault="00ED79D1" w:rsidP="00ED79D1"/>
        </w:tc>
        <w:tc>
          <w:tcPr>
            <w:tcW w:w="4176" w:type="dxa"/>
          </w:tcPr>
          <w:p w14:paraId="75873339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5EC5064B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001BC010" w14:textId="77777777" w:rsidTr="0028465F">
        <w:trPr>
          <w:trHeight w:val="547"/>
        </w:trPr>
        <w:tc>
          <w:tcPr>
            <w:tcW w:w="4176" w:type="dxa"/>
          </w:tcPr>
          <w:p w14:paraId="61FD84C3" w14:textId="77777777" w:rsidR="00ED79D1" w:rsidRPr="00ED79D1" w:rsidRDefault="00ED79D1" w:rsidP="00ED79D1"/>
        </w:tc>
        <w:tc>
          <w:tcPr>
            <w:tcW w:w="4176" w:type="dxa"/>
          </w:tcPr>
          <w:p w14:paraId="55DB0DB9" w14:textId="77777777" w:rsidR="00ED79D1" w:rsidRPr="00ED79D1" w:rsidRDefault="00ED79D1" w:rsidP="00ED79D1"/>
        </w:tc>
        <w:tc>
          <w:tcPr>
            <w:tcW w:w="4176" w:type="dxa"/>
          </w:tcPr>
          <w:p w14:paraId="4FAA46BA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52682336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45D973BA" w14:textId="77777777" w:rsidTr="0028465F">
        <w:trPr>
          <w:trHeight w:val="547"/>
        </w:trPr>
        <w:tc>
          <w:tcPr>
            <w:tcW w:w="4176" w:type="dxa"/>
          </w:tcPr>
          <w:p w14:paraId="43A3D970" w14:textId="77777777" w:rsidR="00ED79D1" w:rsidRPr="00ED79D1" w:rsidRDefault="00ED79D1" w:rsidP="00ED79D1"/>
        </w:tc>
        <w:tc>
          <w:tcPr>
            <w:tcW w:w="4176" w:type="dxa"/>
          </w:tcPr>
          <w:p w14:paraId="7FD97D4B" w14:textId="77777777" w:rsidR="00ED79D1" w:rsidRPr="00ED79D1" w:rsidRDefault="00ED79D1" w:rsidP="00ED79D1"/>
        </w:tc>
        <w:tc>
          <w:tcPr>
            <w:tcW w:w="4176" w:type="dxa"/>
          </w:tcPr>
          <w:p w14:paraId="55A8AC24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42E0D1B2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545F6826" w14:textId="77777777" w:rsidTr="0028465F">
        <w:trPr>
          <w:trHeight w:val="547"/>
        </w:trPr>
        <w:tc>
          <w:tcPr>
            <w:tcW w:w="4176" w:type="dxa"/>
          </w:tcPr>
          <w:p w14:paraId="42398D26" w14:textId="77777777" w:rsidR="00ED79D1" w:rsidRPr="00ED79D1" w:rsidRDefault="00ED79D1" w:rsidP="00ED79D1"/>
        </w:tc>
        <w:tc>
          <w:tcPr>
            <w:tcW w:w="4176" w:type="dxa"/>
          </w:tcPr>
          <w:p w14:paraId="34E8B7D5" w14:textId="77777777" w:rsidR="00ED79D1" w:rsidRPr="00ED79D1" w:rsidRDefault="00ED79D1" w:rsidP="00ED79D1"/>
        </w:tc>
        <w:tc>
          <w:tcPr>
            <w:tcW w:w="4176" w:type="dxa"/>
          </w:tcPr>
          <w:p w14:paraId="5EE135BA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00D70820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2547F7A9" w14:textId="77777777" w:rsidTr="0028465F">
        <w:trPr>
          <w:trHeight w:val="547"/>
        </w:trPr>
        <w:tc>
          <w:tcPr>
            <w:tcW w:w="4176" w:type="dxa"/>
          </w:tcPr>
          <w:p w14:paraId="6B2B604E" w14:textId="77777777" w:rsidR="00ED79D1" w:rsidRPr="00ED79D1" w:rsidRDefault="00ED79D1" w:rsidP="00ED79D1"/>
        </w:tc>
        <w:tc>
          <w:tcPr>
            <w:tcW w:w="4176" w:type="dxa"/>
          </w:tcPr>
          <w:p w14:paraId="7A1A8838" w14:textId="77777777" w:rsidR="00ED79D1" w:rsidRPr="00ED79D1" w:rsidRDefault="00ED79D1" w:rsidP="00ED79D1"/>
        </w:tc>
        <w:tc>
          <w:tcPr>
            <w:tcW w:w="4176" w:type="dxa"/>
          </w:tcPr>
          <w:p w14:paraId="66E8BE28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09D40171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037B37D0" w14:textId="77777777" w:rsidTr="0028465F">
        <w:trPr>
          <w:trHeight w:val="547"/>
        </w:trPr>
        <w:tc>
          <w:tcPr>
            <w:tcW w:w="4176" w:type="dxa"/>
          </w:tcPr>
          <w:p w14:paraId="54F4DD4B" w14:textId="77777777" w:rsidR="00ED79D1" w:rsidRPr="00ED79D1" w:rsidRDefault="00ED79D1" w:rsidP="00ED79D1"/>
        </w:tc>
        <w:tc>
          <w:tcPr>
            <w:tcW w:w="4176" w:type="dxa"/>
          </w:tcPr>
          <w:p w14:paraId="50DA6A59" w14:textId="77777777" w:rsidR="00ED79D1" w:rsidRPr="00ED79D1" w:rsidRDefault="00ED79D1" w:rsidP="00ED79D1"/>
        </w:tc>
        <w:tc>
          <w:tcPr>
            <w:tcW w:w="4176" w:type="dxa"/>
          </w:tcPr>
          <w:p w14:paraId="662ECBF2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2C52E72B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23D0BC91" w14:textId="77777777" w:rsidTr="0028465F">
        <w:trPr>
          <w:trHeight w:val="547"/>
        </w:trPr>
        <w:tc>
          <w:tcPr>
            <w:tcW w:w="4176" w:type="dxa"/>
          </w:tcPr>
          <w:p w14:paraId="2918DC36" w14:textId="77777777" w:rsidR="00ED79D1" w:rsidRPr="00ED79D1" w:rsidRDefault="00ED79D1" w:rsidP="00ED79D1"/>
        </w:tc>
        <w:tc>
          <w:tcPr>
            <w:tcW w:w="4176" w:type="dxa"/>
          </w:tcPr>
          <w:p w14:paraId="39C4DF8E" w14:textId="77777777" w:rsidR="00ED79D1" w:rsidRPr="00ED79D1" w:rsidRDefault="00ED79D1" w:rsidP="00ED79D1"/>
        </w:tc>
        <w:tc>
          <w:tcPr>
            <w:tcW w:w="4176" w:type="dxa"/>
          </w:tcPr>
          <w:p w14:paraId="50C11F8E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1BE463AE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  <w:tr w:rsidR="00ED79D1" w:rsidRPr="00ED79D1" w14:paraId="308AE559" w14:textId="77777777" w:rsidTr="0028465F">
        <w:trPr>
          <w:trHeight w:val="547"/>
        </w:trPr>
        <w:tc>
          <w:tcPr>
            <w:tcW w:w="4176" w:type="dxa"/>
          </w:tcPr>
          <w:p w14:paraId="19DEBC8D" w14:textId="77777777" w:rsidR="00ED79D1" w:rsidRPr="00ED79D1" w:rsidRDefault="00ED79D1" w:rsidP="00ED79D1"/>
        </w:tc>
        <w:tc>
          <w:tcPr>
            <w:tcW w:w="4176" w:type="dxa"/>
          </w:tcPr>
          <w:p w14:paraId="10F437B4" w14:textId="77777777" w:rsidR="00ED79D1" w:rsidRPr="00ED79D1" w:rsidRDefault="00ED79D1" w:rsidP="00ED79D1"/>
        </w:tc>
        <w:tc>
          <w:tcPr>
            <w:tcW w:w="4176" w:type="dxa"/>
          </w:tcPr>
          <w:p w14:paraId="0409BD00" w14:textId="77777777" w:rsidR="00ED79D1" w:rsidRPr="00ED79D1" w:rsidRDefault="00ED79D1" w:rsidP="00ED79D1"/>
        </w:tc>
        <w:tc>
          <w:tcPr>
            <w:tcW w:w="1296" w:type="dxa"/>
            <w:vAlign w:val="center"/>
          </w:tcPr>
          <w:p w14:paraId="04A45CDB" w14:textId="77777777" w:rsidR="00ED79D1" w:rsidRPr="00ED79D1" w:rsidRDefault="00ED79D1" w:rsidP="00ED79D1">
            <w:pPr>
              <w:rPr>
                <w:sz w:val="22"/>
                <w:szCs w:val="22"/>
              </w:rPr>
            </w:pPr>
            <w:r w:rsidRPr="00ED79D1">
              <w:rPr>
                <w:sz w:val="22"/>
                <w:szCs w:val="22"/>
              </w:rPr>
              <w:t>□ Yes  □ No</w:t>
            </w:r>
          </w:p>
        </w:tc>
      </w:tr>
    </w:tbl>
    <w:p w14:paraId="185616CD" w14:textId="77777777" w:rsidR="001014A5" w:rsidRPr="00BB5AEC" w:rsidRDefault="001014A5" w:rsidP="001014A5">
      <w:pPr>
        <w:rPr>
          <w:sz w:val="4"/>
          <w:szCs w:val="4"/>
        </w:rPr>
      </w:pPr>
    </w:p>
    <w:sectPr w:rsidR="001014A5" w:rsidRPr="00BB5AEC" w:rsidSect="00BB5AEC">
      <w:headerReference w:type="default" r:id="rId6"/>
      <w:headerReference w:type="first" r:id="rId7"/>
      <w:pgSz w:w="15840" w:h="12240" w:orient="landscape"/>
      <w:pgMar w:top="1440" w:right="1080" w:bottom="1008" w:left="108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DA32A" w14:textId="77777777" w:rsidR="00B320CD" w:rsidRDefault="00B320CD" w:rsidP="001014A5">
      <w:r>
        <w:separator/>
      </w:r>
    </w:p>
  </w:endnote>
  <w:endnote w:type="continuationSeparator" w:id="0">
    <w:p w14:paraId="52BCC4C5" w14:textId="77777777" w:rsidR="00B320CD" w:rsidRDefault="00B320CD" w:rsidP="00101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29053" w14:textId="77777777" w:rsidR="00B320CD" w:rsidRDefault="00B320CD" w:rsidP="001014A5">
      <w:r>
        <w:separator/>
      </w:r>
    </w:p>
  </w:footnote>
  <w:footnote w:type="continuationSeparator" w:id="0">
    <w:p w14:paraId="471624EE" w14:textId="77777777" w:rsidR="00B320CD" w:rsidRDefault="00B320CD" w:rsidP="00101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E2E6" w14:textId="77777777" w:rsidR="001014A5" w:rsidRDefault="001014A5">
    <w:pPr>
      <w:pStyle w:val="Header"/>
    </w:pPr>
    <w:r w:rsidRPr="001014A5">
      <w:rPr>
        <w:noProof/>
      </w:rPr>
      <w:drawing>
        <wp:inline distT="0" distB="0" distL="0" distR="0" wp14:anchorId="02F82C99" wp14:editId="05D3A561">
          <wp:extent cx="1625600" cy="533400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56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A8D5" w14:textId="77777777" w:rsidR="001014A5" w:rsidRDefault="001014A5" w:rsidP="001014A5">
    <w:pPr>
      <w:pStyle w:val="Header"/>
    </w:pPr>
    <w:r w:rsidRPr="001014A5">
      <w:rPr>
        <w:noProof/>
      </w:rPr>
      <w:drawing>
        <wp:inline distT="0" distB="0" distL="0" distR="0" wp14:anchorId="5DED369E" wp14:editId="70553126">
          <wp:extent cx="162560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56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172BB">
      <w:tab/>
    </w:r>
    <w:r w:rsidR="00F172B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EC"/>
    <w:rsid w:val="001014A5"/>
    <w:rsid w:val="0028465F"/>
    <w:rsid w:val="00351F79"/>
    <w:rsid w:val="003600F1"/>
    <w:rsid w:val="006321D1"/>
    <w:rsid w:val="00730DBB"/>
    <w:rsid w:val="007E32FF"/>
    <w:rsid w:val="00A276E2"/>
    <w:rsid w:val="00B320CD"/>
    <w:rsid w:val="00B67A11"/>
    <w:rsid w:val="00BB5AEC"/>
    <w:rsid w:val="00E37CD8"/>
    <w:rsid w:val="00ED79D1"/>
    <w:rsid w:val="00F1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0542E"/>
  <w15:chartTrackingRefBased/>
  <w15:docId w15:val="{5EA80082-43D7-4457-AF77-20A0C060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14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4A5"/>
  </w:style>
  <w:style w:type="paragraph" w:styleId="Footer">
    <w:name w:val="footer"/>
    <w:basedOn w:val="Normal"/>
    <w:link w:val="FooterChar"/>
    <w:uiPriority w:val="99"/>
    <w:unhideWhenUsed/>
    <w:rsid w:val="001014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4A5"/>
  </w:style>
  <w:style w:type="paragraph" w:customStyle="1" w:styleId="NoParagraphStyle">
    <w:name w:val="[No Paragraph Style]"/>
    <w:rsid w:val="001014A5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BasicParagraph">
    <w:name w:val="[Basic Paragraph]"/>
    <w:basedOn w:val="NoParagraphStyle"/>
    <w:uiPriority w:val="99"/>
    <w:rsid w:val="001014A5"/>
  </w:style>
  <w:style w:type="table" w:styleId="TableGrid">
    <w:name w:val="Table Grid"/>
    <w:basedOn w:val="TableNormal"/>
    <w:uiPriority w:val="39"/>
    <w:rsid w:val="00ED7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72BB"/>
    <w:rPr>
      <w:color w:val="01838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gr49\Documents\GitHub\COSMIIC-Branding\Templates\Workshop-SignIn.dotx" TargetMode="External"/></Relationships>
</file>

<file path=word/theme/theme1.xml><?xml version="1.0" encoding="utf-8"?>
<a:theme xmlns:a="http://schemas.openxmlformats.org/drawingml/2006/main" name="Office Theme">
  <a:themeElements>
    <a:clrScheme name="Cosmiic">
      <a:dk1>
        <a:srgbClr val="000000"/>
      </a:dk1>
      <a:lt1>
        <a:srgbClr val="FFFFFF"/>
      </a:lt1>
      <a:dk2>
        <a:srgbClr val="2C2C65"/>
      </a:dk2>
      <a:lt2>
        <a:srgbClr val="E7E6E6"/>
      </a:lt2>
      <a:accent1>
        <a:srgbClr val="018381"/>
      </a:accent1>
      <a:accent2>
        <a:srgbClr val="602051"/>
      </a:accent2>
      <a:accent3>
        <a:srgbClr val="A5A5A5"/>
      </a:accent3>
      <a:accent4>
        <a:srgbClr val="F7DB8F"/>
      </a:accent4>
      <a:accent5>
        <a:srgbClr val="4CC1A1"/>
      </a:accent5>
      <a:accent6>
        <a:srgbClr val="DFEEE8"/>
      </a:accent6>
      <a:hlink>
        <a:srgbClr val="01838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Workshop-SignIn.dotx</Template>
  <TotalTime>6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cgr49</dc:creator>
  <cp:keywords/>
  <dc:description/>
  <cp:lastModifiedBy>Chris Rexroth</cp:lastModifiedBy>
  <cp:revision>2</cp:revision>
  <dcterms:created xsi:type="dcterms:W3CDTF">2026-07-28T22:07:00Z</dcterms:created>
  <dcterms:modified xsi:type="dcterms:W3CDTF">2026-07-28T22:13:00Z</dcterms:modified>
</cp:coreProperties>
</file>